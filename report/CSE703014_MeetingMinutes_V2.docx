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C23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24EE9192" w:rsidR="004266D5" w:rsidRPr="00A81EBC" w:rsidRDefault="00A81EBC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i w:val="0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8 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040864FE" w:rsidR="001F12B5" w:rsidRPr="006F4C82" w:rsidRDefault="00A81EBC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Xây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dựng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ứng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dụng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quản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lý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dịch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vụ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homestay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62253697" w:rsidR="004266D5" w:rsidRPr="006F4C82" w:rsidRDefault="00700048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22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A81EBC">
              <w:rPr>
                <w:rFonts w:ascii="Times New Roman" w:hAnsi="Times New Roman"/>
                <w:i w:val="0"/>
                <w:sz w:val="24"/>
                <w:szCs w:val="24"/>
              </w:rPr>
              <w:t>10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A81EBC">
              <w:rPr>
                <w:rFonts w:ascii="Times New Roman" w:hAnsi="Times New Roman"/>
                <w:i w:val="0"/>
                <w:sz w:val="24"/>
                <w:szCs w:val="24"/>
              </w:rPr>
              <w:t>2025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605C5282" w:rsidR="004266D5" w:rsidRPr="00700048" w:rsidRDefault="00700048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14:00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proofErr w:type="spellStart"/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proofErr w:type="spellEnd"/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782584C6" w14:textId="77777777" w:rsidR="00A81EBC" w:rsidRDefault="00A81EBC" w:rsidP="00A81EBC">
            <w:pPr>
              <w:pStyle w:val="NormalWeb"/>
              <w:spacing w:before="60" w:after="60"/>
            </w:pPr>
            <w:r>
              <w:rPr>
                <w:i/>
                <w:iCs/>
                <w:color w:val="000000"/>
              </w:rPr>
              <w:t xml:space="preserve">Thảo </w:t>
            </w:r>
            <w:proofErr w:type="spellStart"/>
            <w:r>
              <w:rPr>
                <w:i/>
                <w:iCs/>
                <w:color w:val="000000"/>
              </w:rPr>
              <w:t>luận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và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đưa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ra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thống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nhất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về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đề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tài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thực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hiện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môn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học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đồ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án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cơ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sở</w:t>
            </w:r>
            <w:proofErr w:type="spellEnd"/>
            <w:r>
              <w:rPr>
                <w:i/>
                <w:iCs/>
                <w:color w:val="000000"/>
              </w:rPr>
              <w:t>. </w:t>
            </w:r>
          </w:p>
          <w:p w14:paraId="0EEF11F7" w14:textId="4A4B3F98" w:rsidR="004266D5" w:rsidRPr="006F4C82" w:rsidRDefault="004266D5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</w:tbl>
    <w:p w14:paraId="452DDB53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659DF5A1" w:rsidR="00802042" w:rsidRPr="006F4C82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22010184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7A98DCCF" w:rsidR="00802042" w:rsidRPr="00A81EBC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Phạm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Xuân Trường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6B334EB6" w:rsidR="00802042" w:rsidRPr="00A81EBC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22010184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29C74C1F" w:rsidR="00802042" w:rsidRPr="006F4C82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A81EBC" w:rsidRPr="006F4C82" w14:paraId="30DD1F1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F551" w14:textId="5347352F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22010290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6C02C3" w14:textId="047213B0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Phạm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Trung Đức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2C09E" w14:textId="7B49F04D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22010290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9435B4" w14:textId="10C104E4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A81EBC" w:rsidRPr="006F4C82" w14:paraId="31E8E910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EBA5B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FF859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72627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EF8C5E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EBC" w:rsidRPr="006F4C82" w14:paraId="25A201EE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1C867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1FD19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76E37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C0E6B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EBC" w:rsidRPr="006F4C82" w14:paraId="31CB02FD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30BFE2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E1254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51D019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90FAC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EBC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7A323BC6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Ths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Quang Dũng 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7795B683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435E6D55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6AB5F0AD" w14:textId="08200F23" w:rsidR="008C0503" w:rsidRPr="006F4C82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  <w:r w:rsidR="008C0503" w:rsidRPr="006F4C82">
        <w:rPr>
          <w:rFonts w:ascii="Times New Roman" w:hAnsi="Times New Roman"/>
          <w:i/>
          <w:iCs/>
          <w:szCs w:val="24"/>
          <w:lang w:val="vi-VN"/>
        </w:rPr>
        <w:lastRenderedPageBreak/>
        <w:t xml:space="preserve">Viết về nội dung thảo luận trong buổi họp và thể hiện rõ các công việc được giao, kế hoạch các hành động, các thời hạn </w:t>
      </w:r>
      <w:r w:rsidR="00CA4CCB" w:rsidRPr="006F4C82">
        <w:rPr>
          <w:rFonts w:ascii="Times New Roman" w:hAnsi="Times New Roman"/>
          <w:i/>
          <w:iCs/>
          <w:szCs w:val="24"/>
          <w:lang w:val="vi-VN"/>
        </w:rPr>
        <w:t>được hướng dẫn/lên kế hoạch để thực hiện.</w:t>
      </w: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6F4C8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4C346E5C" w14:textId="77777777" w:rsidR="00700048" w:rsidRPr="00700048" w:rsidRDefault="001F12B5" w:rsidP="00700048">
            <w:pPr>
              <w:pStyle w:val="CovFormText"/>
              <w:keepNext/>
              <w:keepLines/>
              <w:rPr>
                <w:sz w:val="24"/>
                <w:szCs w:val="24"/>
              </w:rPr>
            </w:pPr>
            <w:r w:rsidRPr="00700048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700048" w:rsidRPr="00700048">
              <w:rPr>
                <w:bCs/>
                <w:sz w:val="24"/>
                <w:szCs w:val="24"/>
              </w:rPr>
              <w:t>Hoàn chỉnh đề xuất dự án:</w:t>
            </w:r>
            <w:r w:rsidR="00700048" w:rsidRPr="00700048">
              <w:rPr>
                <w:sz w:val="24"/>
                <w:szCs w:val="24"/>
              </w:rPr>
              <w:t xml:space="preserve"> Đã hoàn thành.</w:t>
            </w:r>
          </w:p>
          <w:p w14:paraId="127AAB79" w14:textId="77777777" w:rsidR="00700048" w:rsidRPr="00700048" w:rsidRDefault="00700048" w:rsidP="00700048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00048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Thảo luận kiến trúc hệ thống:</w:t>
            </w:r>
            <w:r w:rsidRPr="00700048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br/>
              <w:t xml:space="preserve">- </w:t>
            </w:r>
            <w:r w:rsidRPr="00700048">
              <w:rPr>
                <w:rFonts w:ascii="Times New Roman" w:hAnsi="Times New Roman"/>
                <w:sz w:val="24"/>
                <w:szCs w:val="24"/>
                <w:lang w:val="en-GB"/>
              </w:rPr>
              <w:t>Frontend</w:t>
            </w:r>
            <w:r w:rsidRPr="00700048">
              <w:rPr>
                <w:rFonts w:ascii="Times New Roman" w:hAnsi="Times New Roman"/>
                <w:sz w:val="24"/>
                <w:szCs w:val="24"/>
                <w:lang w:val="en-GB"/>
              </w:rPr>
              <w:br/>
              <w:t>- Backend</w:t>
            </w:r>
            <w:r w:rsidRPr="00700048">
              <w:rPr>
                <w:rFonts w:ascii="Times New Roman" w:hAnsi="Times New Roman"/>
                <w:sz w:val="24"/>
                <w:szCs w:val="24"/>
                <w:lang w:val="en-GB"/>
              </w:rPr>
              <w:br/>
              <w:t>- Database</w:t>
            </w:r>
          </w:p>
          <w:p w14:paraId="0B3B6886" w14:textId="0710F197" w:rsidR="00277B20" w:rsidRPr="00700048" w:rsidRDefault="00277B20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94F0240" w14:textId="64922001" w:rsidR="00700048" w:rsidRPr="00700048" w:rsidRDefault="00A81EBC" w:rsidP="00700048">
            <w:pPr>
              <w:pStyle w:val="CovFormText"/>
              <w:keepNext/>
              <w:keepLines/>
              <w:rPr>
                <w:sz w:val="24"/>
                <w:szCs w:val="24"/>
                <w:lang w:val="vi-VN"/>
              </w:rPr>
            </w:pPr>
            <w:r w:rsidRPr="00700048">
              <w:rPr>
                <w:sz w:val="24"/>
                <w:szCs w:val="24"/>
                <w:lang w:val="en-GB"/>
              </w:rPr>
              <w:t xml:space="preserve">2. </w:t>
            </w:r>
            <w:r w:rsidR="00700048" w:rsidRPr="00700048">
              <w:rPr>
                <w:sz w:val="24"/>
                <w:szCs w:val="24"/>
              </w:rPr>
              <w:t>Thiết kế hệ thống: use case, cơ sở dữ liệu, ..</w:t>
            </w:r>
          </w:p>
          <w:p w14:paraId="74BA1B85" w14:textId="471625D8" w:rsidR="001F12B5" w:rsidRPr="00700048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2BEA342" w14:textId="77777777" w:rsidR="00277B20" w:rsidRPr="00700048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359E06D" w14:textId="77777777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592924D3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686F334" w14:textId="59D194BE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4.</w:t>
            </w:r>
          </w:p>
          <w:p w14:paraId="122CE7B0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1C97682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640034E" w14:textId="6DC4A469" w:rsidR="00802042" w:rsidRPr="006F4C82" w:rsidRDefault="00802042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5.</w:t>
            </w:r>
          </w:p>
          <w:p w14:paraId="00CB9172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A549022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7784752A" w14:textId="77777777" w:rsidR="00802042" w:rsidRPr="006F4C82" w:rsidRDefault="00802042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…</w:t>
            </w:r>
          </w:p>
          <w:p w14:paraId="2F8FCA67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1CBA7D" w14:textId="77777777" w:rsidR="004D42BB" w:rsidRPr="006F4C82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</w:rPr>
      </w:pPr>
    </w:p>
    <w:p w14:paraId="2A2B2201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77777777" w:rsidR="00537CDF" w:rsidRPr="006F4C82" w:rsidRDefault="00537CDF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77777777" w:rsidR="00537CDF" w:rsidRPr="006F4C82" w:rsidRDefault="00537CDF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0F80D" w14:textId="77777777" w:rsidR="00700048" w:rsidRPr="00700048" w:rsidRDefault="00700048" w:rsidP="00700048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</w:pPr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1.Hoàn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thiện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giao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diện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cơ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bản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.</w:t>
            </w:r>
          </w:p>
          <w:p w14:paraId="7D18E1DC" w14:textId="77777777" w:rsidR="00700048" w:rsidRPr="00700048" w:rsidRDefault="00700048" w:rsidP="00700048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</w:pPr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2.Bắt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đầu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kết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nối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frontend </w:t>
            </w:r>
            <w:proofErr w:type="spellStart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>và</w:t>
            </w:r>
            <w:proofErr w:type="spellEnd"/>
            <w:r w:rsidRPr="00700048">
              <w:rPr>
                <w:rFonts w:ascii="Times New Roman" w:hAnsi="Times New Roman"/>
                <w:b w:val="0"/>
                <w:bCs/>
                <w:sz w:val="24"/>
                <w:szCs w:val="24"/>
                <w:lang w:val="en-GB"/>
              </w:rPr>
              <w:t xml:space="preserve"> backend.</w:t>
            </w:r>
          </w:p>
          <w:p w14:paraId="762495B8" w14:textId="77777777" w:rsidR="004D42BB" w:rsidRPr="006F4C82" w:rsidRDefault="004D42BB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7490AD86" w14:textId="77777777" w:rsidR="004D42BB" w:rsidRPr="006F4C82" w:rsidRDefault="004D42BB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</w:tbl>
    <w:p w14:paraId="4764C9E2" w14:textId="77777777" w:rsidR="004266D5" w:rsidRPr="006F4C82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00A1BE25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58083927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452053E4" w14:textId="44F0AB3C" w:rsidR="000E11B1" w:rsidRPr="00E166E3" w:rsidRDefault="000E11B1" w:rsidP="00E166E3">
      <w:pPr>
        <w:rPr>
          <w:rFonts w:ascii="Times New Roman" w:hAnsi="Times New Roman"/>
          <w:i/>
          <w:iCs/>
          <w:szCs w:val="24"/>
          <w:lang w:val="vi-VN"/>
        </w:rPr>
      </w:pPr>
    </w:p>
    <w:p w14:paraId="043F3D47" w14:textId="77777777" w:rsidR="000E11B1" w:rsidRPr="006F4C82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sectPr w:rsidR="000E11B1" w:rsidRPr="006F4C82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224D9" w14:textId="77777777" w:rsidR="003E5DAA" w:rsidRDefault="003E5DAA">
      <w:r>
        <w:separator/>
      </w:r>
    </w:p>
  </w:endnote>
  <w:endnote w:type="continuationSeparator" w:id="0">
    <w:p w14:paraId="7299C829" w14:textId="77777777" w:rsidR="003E5DAA" w:rsidRDefault="003E5DAA">
      <w:r>
        <w:continuationSeparator/>
      </w:r>
    </w:p>
  </w:endnote>
  <w:endnote w:type="continuationNotice" w:id="1">
    <w:p w14:paraId="0070D1DF" w14:textId="77777777" w:rsidR="003E5DAA" w:rsidRDefault="003E5D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87"/>
      <w:gridCol w:w="4761"/>
    </w:tblGrid>
    <w:tr w:rsidR="00384904" w14:paraId="03209CB7" w14:textId="77777777" w:rsidTr="00384904">
      <w:tc>
        <w:tcPr>
          <w:tcW w:w="4932" w:type="dxa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77F2A" w14:textId="77777777" w:rsidR="003E5DAA" w:rsidRDefault="003E5DAA">
      <w:r>
        <w:separator/>
      </w:r>
    </w:p>
  </w:footnote>
  <w:footnote w:type="continuationSeparator" w:id="0">
    <w:p w14:paraId="08CF629A" w14:textId="77777777" w:rsidR="003E5DAA" w:rsidRDefault="003E5DAA">
      <w:r>
        <w:continuationSeparator/>
      </w:r>
    </w:p>
  </w:footnote>
  <w:footnote w:type="continuationNotice" w:id="1">
    <w:p w14:paraId="6CB7282D" w14:textId="77777777" w:rsidR="003E5DAA" w:rsidRDefault="003E5D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3BC53C63" w:rsidR="00145B1E" w:rsidRPr="00E44179" w:rsidRDefault="00A81EBC" w:rsidP="00C94BEB">
          <w:pPr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121E5541" wp14:editId="7A842D27">
                <wp:extent cx="993775" cy="914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7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17AE29E6" w14:textId="49822D13" w:rsidR="00145B1E" w:rsidRDefault="0052549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325785">
            <w:rPr>
              <w:rFonts w:ascii="Times New Roman" w:hAnsi="Times New Roman"/>
              <w:color w:val="000000"/>
              <w:sz w:val="28"/>
              <w:szCs w:val="28"/>
            </w:rPr>
            <w:t>KHOA</w:t>
          </w:r>
          <w:r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471"/>
    <w:multiLevelType w:val="multilevel"/>
    <w:tmpl w:val="DA0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28506">
    <w:abstractNumId w:val="1"/>
  </w:num>
  <w:num w:numId="2" w16cid:durableId="62253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D7DC5"/>
    <w:rsid w:val="001F12B5"/>
    <w:rsid w:val="002721AE"/>
    <w:rsid w:val="00277B20"/>
    <w:rsid w:val="0028710D"/>
    <w:rsid w:val="002A6FDA"/>
    <w:rsid w:val="002C7FF3"/>
    <w:rsid w:val="00325785"/>
    <w:rsid w:val="00361221"/>
    <w:rsid w:val="00384904"/>
    <w:rsid w:val="003B2F07"/>
    <w:rsid w:val="003E5DAA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52549A"/>
    <w:rsid w:val="00527B5C"/>
    <w:rsid w:val="0053679B"/>
    <w:rsid w:val="00537CDF"/>
    <w:rsid w:val="005A2190"/>
    <w:rsid w:val="005A6D89"/>
    <w:rsid w:val="0063035A"/>
    <w:rsid w:val="00660843"/>
    <w:rsid w:val="00690169"/>
    <w:rsid w:val="006F4C82"/>
    <w:rsid w:val="00700048"/>
    <w:rsid w:val="007C1DBF"/>
    <w:rsid w:val="007E79D8"/>
    <w:rsid w:val="008013ED"/>
    <w:rsid w:val="00802042"/>
    <w:rsid w:val="008309C6"/>
    <w:rsid w:val="00842848"/>
    <w:rsid w:val="00857CFB"/>
    <w:rsid w:val="00893A8E"/>
    <w:rsid w:val="008C0503"/>
    <w:rsid w:val="008D414E"/>
    <w:rsid w:val="008E589B"/>
    <w:rsid w:val="00927B59"/>
    <w:rsid w:val="009C2AE3"/>
    <w:rsid w:val="009F19E3"/>
    <w:rsid w:val="009F4FEA"/>
    <w:rsid w:val="00A73E98"/>
    <w:rsid w:val="00A81EBC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D1263A"/>
    <w:rsid w:val="00D52515"/>
    <w:rsid w:val="00DB7394"/>
    <w:rsid w:val="00DF07D0"/>
    <w:rsid w:val="00DF302C"/>
    <w:rsid w:val="00E166E3"/>
    <w:rsid w:val="00E441EC"/>
    <w:rsid w:val="00E77A1F"/>
    <w:rsid w:val="00ED0E81"/>
    <w:rsid w:val="00F01094"/>
    <w:rsid w:val="00F15879"/>
    <w:rsid w:val="00F2495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81EBC"/>
    <w:pPr>
      <w:spacing w:before="100" w:beforeAutospacing="1" w:after="100" w:afterAutospacing="1"/>
    </w:pPr>
    <w:rPr>
      <w:rFonts w:ascii="Times New Roman" w:hAnsi="Times New Roman"/>
      <w:szCs w:val="24"/>
      <w:lang w:val="en-GB" w:eastAsia="en-GB"/>
    </w:rPr>
  </w:style>
  <w:style w:type="character" w:styleId="Hyperlink">
    <w:name w:val="Hyperlink"/>
    <w:basedOn w:val="DefaultParagraphFont"/>
    <w:rsid w:val="00A81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10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Pham Xuan Truong</cp:lastModifiedBy>
  <cp:revision>3</cp:revision>
  <cp:lastPrinted>2007-02-07T02:13:00Z</cp:lastPrinted>
  <dcterms:created xsi:type="dcterms:W3CDTF">2025-11-28T08:30:00Z</dcterms:created>
  <dcterms:modified xsi:type="dcterms:W3CDTF">2025-11-28T08:31:00Z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